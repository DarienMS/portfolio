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A3D72F" w14:textId="54A39B13" w:rsidR="00F47D02" w:rsidRPr="00255F65" w:rsidRDefault="00F703FE">
      <w:r w:rsidRPr="00FD5C57">
        <w:rPr>
          <w:rFonts w:ascii="Georgia" w:eastAsia="Times New Roman" w:hAnsi="Georgia" w:cs="Georgia"/>
          <w:b/>
          <w:bCs/>
          <w:noProof/>
          <w:color w:val="D14140"/>
          <w:sz w:val="48"/>
          <w:szCs w:val="51"/>
          <w:lang w:val="en-US"/>
        </w:rPr>
        <w:drawing>
          <wp:anchor distT="0" distB="0" distL="114300" distR="114300" simplePos="0" relativeHeight="251660288" behindDoc="1" locked="0" layoutInCell="1" allowOverlap="1" wp14:anchorId="09490687" wp14:editId="197EC72B">
            <wp:simplePos x="0" y="0"/>
            <wp:positionH relativeFrom="column">
              <wp:posOffset>-76200</wp:posOffset>
            </wp:positionH>
            <wp:positionV relativeFrom="paragraph">
              <wp:posOffset>-38100</wp:posOffset>
            </wp:positionV>
            <wp:extent cx="1189990" cy="1554480"/>
            <wp:effectExtent l="171450" t="171450" r="219710" b="236220"/>
            <wp:wrapNone/>
            <wp:docPr id="1809117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1745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"/>
                    <a:stretch/>
                  </pic:blipFill>
                  <pic:spPr bwMode="auto">
                    <a:xfrm>
                      <a:off x="0" y="0"/>
                      <a:ext cx="1189990" cy="155448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D1414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12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2572167" wp14:editId="1635D526">
                <wp:simplePos x="0" y="0"/>
                <wp:positionH relativeFrom="column">
                  <wp:posOffset>-457200</wp:posOffset>
                </wp:positionH>
                <wp:positionV relativeFrom="paragraph">
                  <wp:posOffset>1676400</wp:posOffset>
                </wp:positionV>
                <wp:extent cx="2585720" cy="7225030"/>
                <wp:effectExtent l="0" t="0" r="5080" b="0"/>
                <wp:wrapNone/>
                <wp:docPr id="17" name="Forma libre 7" descr="Cuadro de énfasis de panel later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1E888" id="Forma libre 7" o:spid="_x0000_s1026" alt="Cuadro de énfasis de panel lateral" style="position:absolute;margin-left:-36pt;margin-top:132pt;width:203.6pt;height:568.9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77,11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" path="m,11388r4076,l4076,,,,,11388xe" fillcolor="#d14140" stroked="f">
                <v:path arrowok="t" o:connecttype="custom" o:connectlocs="0,7224396;2585086,7224396;2585086,0;0,0;0,7224396" o:connectangles="0,0,0,0,0"/>
              </v:shape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921"/>
        <w:gridCol w:w="252"/>
        <w:gridCol w:w="90"/>
        <w:gridCol w:w="270"/>
        <w:gridCol w:w="4507"/>
        <w:gridCol w:w="19"/>
      </w:tblGrid>
      <w:tr w:rsidR="0085363C" w:rsidRPr="00255F65" w14:paraId="795EEDC6" w14:textId="77777777" w:rsidTr="00255F65">
        <w:trPr>
          <w:trHeight w:val="1143"/>
          <w:jc w:val="center"/>
        </w:trPr>
        <w:tc>
          <w:tcPr>
            <w:tcW w:w="1747" w:type="dxa"/>
          </w:tcPr>
          <w:p w14:paraId="0582D77E" w14:textId="1B25E001" w:rsidR="0085363C" w:rsidRPr="00255F65" w:rsidRDefault="0085363C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8719" w:type="dxa"/>
            <w:gridSpan w:val="8"/>
          </w:tcPr>
          <w:p w14:paraId="7B34E91D" w14:textId="2CF0716E" w:rsidR="002163D6" w:rsidRDefault="002163D6" w:rsidP="00FD5C57">
            <w:pPr>
              <w:pStyle w:val="Ttulo"/>
              <w:ind w:left="567"/>
            </w:pPr>
            <w:r>
              <w:t>Darién</w:t>
            </w:r>
            <w:r w:rsidR="00FD5C57">
              <w:t xml:space="preserve"> M</w:t>
            </w:r>
            <w:r w:rsidR="00F703FE">
              <w:t>ichel</w:t>
            </w:r>
          </w:p>
          <w:p w14:paraId="0791A476" w14:textId="5F2FAF55" w:rsidR="0085363C" w:rsidRPr="00255F65" w:rsidRDefault="002163D6" w:rsidP="00FD5C57">
            <w:pPr>
              <w:pStyle w:val="Ttulo"/>
              <w:ind w:left="567"/>
            </w:pPr>
            <w:r>
              <w:t>Sevchenko</w:t>
            </w:r>
          </w:p>
        </w:tc>
      </w:tr>
      <w:tr w:rsidR="0085363C" w:rsidRPr="00255F65" w14:paraId="15E881A2" w14:textId="77777777" w:rsidTr="00255F65">
        <w:trPr>
          <w:trHeight w:val="1206"/>
          <w:jc w:val="center"/>
        </w:trPr>
        <w:tc>
          <w:tcPr>
            <w:tcW w:w="1747" w:type="dxa"/>
          </w:tcPr>
          <w:p w14:paraId="49D4C86E" w14:textId="77777777" w:rsidR="0085363C" w:rsidRPr="00255F65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719" w:type="dxa"/>
            <w:gridSpan w:val="8"/>
          </w:tcPr>
          <w:p w14:paraId="0319F569" w14:textId="77777777" w:rsidR="0085363C" w:rsidRPr="00255F65" w:rsidRDefault="0085363C" w:rsidP="00255F6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255F65" w14:paraId="33BF0C8B" w14:textId="77777777" w:rsidTr="003811CD">
        <w:trPr>
          <w:gridAfter w:val="1"/>
          <w:wAfter w:w="19" w:type="dxa"/>
          <w:trHeight w:val="232"/>
          <w:jc w:val="center"/>
        </w:trPr>
        <w:tc>
          <w:tcPr>
            <w:tcW w:w="3051" w:type="dxa"/>
            <w:gridSpan w:val="2"/>
            <w:vMerge w:val="restart"/>
          </w:tcPr>
          <w:p w14:paraId="13C1D815" w14:textId="113FB8DC" w:rsidR="00F079F2" w:rsidRPr="00255F65" w:rsidRDefault="00F079F2" w:rsidP="00F079F2">
            <w:pPr>
              <w:pStyle w:val="Ttulo1Alt"/>
              <w:rPr>
                <w:rFonts w:ascii="Times" w:hAnsi="Times" w:cs="Times"/>
                <w:color w:val="000000"/>
              </w:rPr>
            </w:pPr>
            <w:r w:rsidRPr="00255F65">
              <w:rPr>
                <w:lang w:bidi="es-ES"/>
              </w:rPr>
              <w:t xml:space="preserve">OBJETIVO </w:t>
            </w:r>
          </w:p>
          <w:p w14:paraId="0E8B58E7" w14:textId="3594CC13" w:rsidR="00F079F2" w:rsidRPr="00312C85" w:rsidRDefault="002163D6" w:rsidP="00F079F2">
            <w:pPr>
              <w:pStyle w:val="Textoenblanco"/>
              <w:rPr>
                <w:sz w:val="20"/>
                <w:szCs w:val="20"/>
              </w:rPr>
            </w:pPr>
            <w:r w:rsidRPr="00312C85">
              <w:rPr>
                <w:sz w:val="20"/>
                <w:szCs w:val="20"/>
              </w:rPr>
              <w:t xml:space="preserve">Contribuir al crecimiento de la empresa y mejorar la eficiencia de la misma, poner en </w:t>
            </w:r>
            <w:r w:rsidR="00EE0028" w:rsidRPr="00312C85">
              <w:rPr>
                <w:sz w:val="20"/>
                <w:szCs w:val="20"/>
              </w:rPr>
              <w:t>práctica</w:t>
            </w:r>
            <w:r w:rsidRPr="00312C85">
              <w:rPr>
                <w:sz w:val="20"/>
                <w:szCs w:val="20"/>
              </w:rPr>
              <w:t xml:space="preserve"> mis conocimientos y pulirlos, trabajar con empeño para cumplir mis metas en la vida.</w:t>
            </w:r>
          </w:p>
          <w:p w14:paraId="12DE3D09" w14:textId="72C7E3C9" w:rsidR="00F079F2" w:rsidRPr="00255F65" w:rsidRDefault="00F079F2" w:rsidP="00F079F2">
            <w:pPr>
              <w:pStyle w:val="Ttulo2Alt"/>
            </w:pPr>
            <w:r w:rsidRPr="00255F65">
              <w:rPr>
                <w:noProof/>
                <w:sz w:val="16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33DD7BE8" wp14:editId="6613A88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192684</wp:posOffset>
                  </wp:positionV>
                  <wp:extent cx="190800" cy="255600"/>
                  <wp:effectExtent l="0" t="0" r="0" b="0"/>
                  <wp:wrapThrough wrapText="bothSides">
                    <wp:wrapPolygon edited="0">
                      <wp:start x="0" y="0"/>
                      <wp:lineTo x="0" y="12896"/>
                      <wp:lineTo x="2160" y="19343"/>
                      <wp:lineTo x="17280" y="19343"/>
                      <wp:lineTo x="19440" y="11284"/>
                      <wp:lineTo x="19440" y="0"/>
                      <wp:lineTo x="0" y="0"/>
                    </wp:wrapPolygon>
                  </wp:wrapThrough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55F65">
              <w:rPr>
                <w:sz w:val="16"/>
                <w:lang w:bidi="es-ES"/>
              </w:rPr>
              <w:tab/>
            </w:r>
            <w:r w:rsidRPr="00255F65">
              <w:rPr>
                <w:b/>
                <w:lang w:bidi="es-ES"/>
              </w:rPr>
              <w:t>DIRECCIÓN</w:t>
            </w:r>
            <w:r w:rsidRPr="00255F65">
              <w:rPr>
                <w:b/>
                <w:lang w:bidi="es-ES"/>
              </w:rPr>
              <w:br/>
            </w:r>
            <w:r w:rsidR="002163D6">
              <w:t>B</w:t>
            </w:r>
            <w:r w:rsidR="00EE0028">
              <w:t>. Itatí MZ. 12 PC. 2</w:t>
            </w:r>
            <w:r w:rsidRPr="00255F65">
              <w:rPr>
                <w:lang w:bidi="es-ES"/>
              </w:rPr>
              <w:br/>
            </w:r>
            <w:r w:rsidR="002163D6">
              <w:t>Charata, 3730</w:t>
            </w:r>
            <w:r w:rsidRPr="00255F65">
              <w:rPr>
                <w:lang w:bidi="es-ES"/>
              </w:rPr>
              <w:br/>
            </w:r>
            <w:r w:rsidR="002163D6">
              <w:t>Chaco, Argentina</w:t>
            </w:r>
          </w:p>
          <w:p w14:paraId="72D82EB3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75FFE68" w14:textId="4FFA8C8F" w:rsidR="0010312A" w:rsidRDefault="00F079F2" w:rsidP="0010312A">
            <w:pPr>
              <w:pStyle w:val="Ttulo2Alt"/>
              <w:rPr>
                <w:sz w:val="16"/>
              </w:rPr>
            </w:pPr>
            <w:r w:rsidRPr="00255F65">
              <w:rPr>
                <w:noProof/>
                <w:sz w:val="16"/>
                <w:lang w:val="en-US"/>
              </w:rPr>
              <w:drawing>
                <wp:inline distT="0" distB="0" distL="0" distR="0" wp14:anchorId="1732EC17" wp14:editId="1797F012">
                  <wp:extent cx="190500" cy="266700"/>
                  <wp:effectExtent l="0" t="0" r="0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55F65">
              <w:rPr>
                <w:b/>
                <w:lang w:bidi="es-ES"/>
              </w:rPr>
              <w:tab/>
              <w:t>TELÉFONO</w:t>
            </w:r>
            <w:r w:rsidRPr="00255F65">
              <w:rPr>
                <w:b/>
                <w:lang w:bidi="es-ES"/>
              </w:rPr>
              <w:br/>
            </w:r>
            <w:r w:rsidR="002163D6">
              <w:rPr>
                <w:sz w:val="16"/>
              </w:rPr>
              <w:t>3731655933</w:t>
            </w:r>
          </w:p>
          <w:p w14:paraId="59EF3219" w14:textId="77777777" w:rsidR="0010312A" w:rsidRPr="0010312A" w:rsidRDefault="0010312A" w:rsidP="0010312A"/>
          <w:p w14:paraId="68AC949F" w14:textId="743F82A8" w:rsidR="0010312A" w:rsidRDefault="0010312A" w:rsidP="0010312A">
            <w:pPr>
              <w:pStyle w:val="Ttulo2Alt"/>
              <w:rPr>
                <w:b/>
                <w:lang w:bidi="es-ES"/>
              </w:rPr>
            </w:pPr>
            <w:r>
              <w:rPr>
                <w:sz w:val="16"/>
              </w:rPr>
              <w:t xml:space="preserve">      </w:t>
            </w:r>
            <w:r w:rsidR="00F079F2" w:rsidRPr="00255F65"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1B358B07" wp14:editId="2DCB4977">
                  <wp:simplePos x="0" y="0"/>
                  <wp:positionH relativeFrom="column">
                    <wp:posOffset>-41404</wp:posOffset>
                  </wp:positionH>
                  <wp:positionV relativeFrom="paragraph">
                    <wp:posOffset>74930</wp:posOffset>
                  </wp:positionV>
                  <wp:extent cx="266700" cy="177800"/>
                  <wp:effectExtent l="0" t="0" r="0" b="0"/>
                  <wp:wrapThrough wrapText="bothSides">
                    <wp:wrapPolygon edited="0">
                      <wp:start x="0" y="0"/>
                      <wp:lineTo x="0" y="18514"/>
                      <wp:lineTo x="20057" y="18514"/>
                      <wp:lineTo x="20057" y="0"/>
                      <wp:lineTo x="0" y="0"/>
                    </wp:wrapPolygon>
                  </wp:wrapThrough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bidi="es-ES"/>
              </w:rPr>
              <w:t>CORREO PROFESIONAL</w:t>
            </w:r>
          </w:p>
          <w:p w14:paraId="08CB0D46" w14:textId="7183CF17" w:rsidR="00F079F2" w:rsidRPr="0010312A" w:rsidRDefault="002163D6" w:rsidP="0010312A">
            <w:pPr>
              <w:pStyle w:val="Ttulo2Alt"/>
              <w:rPr>
                <w:b/>
                <w:szCs w:val="20"/>
                <w:lang w:bidi="es-ES"/>
              </w:rPr>
            </w:pPr>
            <w:r w:rsidRPr="0010312A">
              <w:rPr>
                <w:szCs w:val="20"/>
              </w:rPr>
              <w:t>dariensevchenko@gmail.com</w:t>
            </w:r>
          </w:p>
          <w:p w14:paraId="70C8F418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6849295D" w14:textId="122F8BD2" w:rsidR="00F079F2" w:rsidRPr="00255F65" w:rsidRDefault="00F079F2" w:rsidP="00F079F2">
            <w:pPr>
              <w:pStyle w:val="Ttulo2Alt"/>
            </w:pPr>
            <w:r w:rsidRPr="00255F65">
              <w:rPr>
                <w:b/>
                <w:lang w:bidi="es-ES"/>
              </w:rPr>
              <w:tab/>
            </w:r>
          </w:p>
        </w:tc>
        <w:tc>
          <w:tcPr>
            <w:tcW w:w="356" w:type="dxa"/>
          </w:tcPr>
          <w:p w14:paraId="59C4BD4F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73" w:type="dxa"/>
            <w:gridSpan w:val="2"/>
            <w:vMerge w:val="restart"/>
            <w:vAlign w:val="center"/>
          </w:tcPr>
          <w:p w14:paraId="6B9F6872" w14:textId="1935336E" w:rsidR="00F079F2" w:rsidRPr="00255F65" w:rsidRDefault="002163D6" w:rsidP="00F079F2">
            <w:pPr>
              <w:pStyle w:val="Ttulo1"/>
            </w:pPr>
            <w:r>
              <w:rPr>
                <w:lang w:bidi="es-ES"/>
              </w:rPr>
              <w:t>Acerca de MI</w:t>
            </w:r>
          </w:p>
        </w:tc>
        <w:tc>
          <w:tcPr>
            <w:tcW w:w="4867" w:type="dxa"/>
            <w:gridSpan w:val="3"/>
            <w:tcBorders>
              <w:bottom w:val="single" w:sz="12" w:space="0" w:color="D14140"/>
            </w:tcBorders>
          </w:tcPr>
          <w:p w14:paraId="5D76DB11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AF4529" w:rsidRPr="00255F65" w14:paraId="5B39CA54" w14:textId="77777777" w:rsidTr="00255F65">
        <w:trPr>
          <w:gridAfter w:val="4"/>
          <w:wAfter w:w="4886" w:type="dxa"/>
          <w:trHeight w:val="20"/>
          <w:jc w:val="center"/>
        </w:trPr>
        <w:tc>
          <w:tcPr>
            <w:tcW w:w="3051" w:type="dxa"/>
            <w:gridSpan w:val="2"/>
            <w:vMerge/>
          </w:tcPr>
          <w:p w14:paraId="43510384" w14:textId="77777777" w:rsidR="00AF4529" w:rsidRPr="00255F65" w:rsidRDefault="00AF4529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1600C2B0" w14:textId="77777777" w:rsidR="00AF4529" w:rsidRPr="00255F65" w:rsidRDefault="00AF4529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3" w:type="dxa"/>
            <w:gridSpan w:val="2"/>
            <w:vMerge/>
          </w:tcPr>
          <w:p w14:paraId="36398459" w14:textId="77777777" w:rsidR="00AF4529" w:rsidRPr="00255F65" w:rsidRDefault="00AF4529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255F65" w14:paraId="1626C7FD" w14:textId="77777777" w:rsidTr="007F578F">
        <w:trPr>
          <w:gridAfter w:val="1"/>
          <w:wAfter w:w="19" w:type="dxa"/>
          <w:trHeight w:val="2678"/>
          <w:jc w:val="center"/>
        </w:trPr>
        <w:tc>
          <w:tcPr>
            <w:tcW w:w="3051" w:type="dxa"/>
            <w:gridSpan w:val="2"/>
            <w:vMerge/>
          </w:tcPr>
          <w:p w14:paraId="5313E623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3D709C97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4D109ECF" w14:textId="77777777" w:rsidR="00312C85" w:rsidRDefault="00FD5C57" w:rsidP="00F703FE">
            <w:pPr>
              <w:pStyle w:val="Descripcindeltrabajo"/>
              <w:spacing w:line="360" w:lineRule="auto"/>
            </w:pPr>
            <w:r>
              <w:t>Tengo 2</w:t>
            </w:r>
            <w:r w:rsidR="00F703FE">
              <w:t>1</w:t>
            </w:r>
            <w:r>
              <w:t xml:space="preserve"> años, m</w:t>
            </w:r>
            <w:r w:rsidR="002163D6" w:rsidRPr="00706CA8">
              <w:t>e encanta apr</w:t>
            </w:r>
            <w:r w:rsidR="00F703FE">
              <w:t>ender</w:t>
            </w:r>
            <w:r w:rsidR="00312C85">
              <w:t xml:space="preserve"> y disfruto investigar</w:t>
            </w:r>
            <w:r w:rsidR="00F703FE">
              <w:t xml:space="preserve">, sobre todo acerca de nuevas </w:t>
            </w:r>
            <w:r w:rsidR="002163D6" w:rsidRPr="00706CA8">
              <w:t>tecnologías y el u</w:t>
            </w:r>
            <w:r w:rsidR="00F703FE">
              <w:t xml:space="preserve">so de estas;(como las nuevas IA). </w:t>
            </w:r>
            <w:r w:rsidR="00312C85">
              <w:t xml:space="preserve">En mis tiempos libres suelo </w:t>
            </w:r>
            <w:r w:rsidR="00F703FE">
              <w:t>pasar tiempo con amigos</w:t>
            </w:r>
            <w:r w:rsidR="00312C85">
              <w:t xml:space="preserve">, eventualmente hacer viajes cortos en moto, sobre todo </w:t>
            </w:r>
            <w:r w:rsidR="00F703FE">
              <w:t>aprender nuevos len</w:t>
            </w:r>
            <w:r w:rsidR="00312C85">
              <w:t xml:space="preserve">guajes de programación y </w:t>
            </w:r>
            <w:r w:rsidR="00706CA8" w:rsidRPr="00706CA8">
              <w:t xml:space="preserve">aprovechar ese conocimiento para </w:t>
            </w:r>
            <w:r w:rsidR="00312C85">
              <w:t xml:space="preserve">hacer todo tipo de cosas útiles. </w:t>
            </w:r>
          </w:p>
          <w:p w14:paraId="30BB227C" w14:textId="1182E7B3" w:rsidR="007F578F" w:rsidRPr="00255F65" w:rsidRDefault="007F578F" w:rsidP="00F703FE">
            <w:pPr>
              <w:pStyle w:val="Descripcindeltrabajo"/>
              <w:spacing w:line="360" w:lineRule="auto"/>
            </w:pPr>
            <w:r>
              <w:t>Me considero una persona confiable para grandes responsabilidades,</w:t>
            </w:r>
            <w:r w:rsidR="009E73E5">
              <w:t xml:space="preserve"> puntual,</w:t>
            </w:r>
            <w:r>
              <w:t xml:space="preserve"> ordenado, predispuesto, amable y respetuoso. </w:t>
            </w:r>
          </w:p>
        </w:tc>
      </w:tr>
      <w:tr w:rsidR="00F079F2" w:rsidRPr="00255F65" w14:paraId="57278C98" w14:textId="77777777" w:rsidTr="00255F65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68D2FFB0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01A7E76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2165BD9A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66D398D9" w14:textId="77777777" w:rsidTr="00312C85">
        <w:trPr>
          <w:gridAfter w:val="1"/>
          <w:wAfter w:w="19" w:type="dxa"/>
          <w:trHeight w:val="57"/>
          <w:jc w:val="center"/>
        </w:trPr>
        <w:tc>
          <w:tcPr>
            <w:tcW w:w="3051" w:type="dxa"/>
            <w:gridSpan w:val="2"/>
            <w:vMerge/>
          </w:tcPr>
          <w:p w14:paraId="23498BC9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578450A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21" w:type="dxa"/>
            <w:vMerge w:val="restart"/>
            <w:vAlign w:val="center"/>
          </w:tcPr>
          <w:p w14:paraId="0A17A83C" w14:textId="77777777" w:rsidR="00F079F2" w:rsidRPr="00255F65" w:rsidRDefault="00F079F2" w:rsidP="00F079F2">
            <w:pPr>
              <w:pStyle w:val="Ttulo1"/>
            </w:pPr>
            <w:r w:rsidRPr="00255F65">
              <w:rPr>
                <w:lang w:bidi="es-ES"/>
              </w:rPr>
              <w:t>EDUCACIÓN</w:t>
            </w:r>
          </w:p>
        </w:tc>
        <w:tc>
          <w:tcPr>
            <w:tcW w:w="5119" w:type="dxa"/>
            <w:gridSpan w:val="4"/>
            <w:tcBorders>
              <w:bottom w:val="single" w:sz="12" w:space="0" w:color="D14140"/>
            </w:tcBorders>
          </w:tcPr>
          <w:p w14:paraId="489DBFCB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472E4D98" w14:textId="77777777" w:rsidTr="00255F65">
        <w:trPr>
          <w:gridAfter w:val="1"/>
          <w:wAfter w:w="19" w:type="dxa"/>
          <w:trHeight w:val="257"/>
          <w:jc w:val="center"/>
        </w:trPr>
        <w:tc>
          <w:tcPr>
            <w:tcW w:w="3051" w:type="dxa"/>
            <w:gridSpan w:val="2"/>
            <w:vMerge/>
          </w:tcPr>
          <w:p w14:paraId="5E9BAF52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15A1CB9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21" w:type="dxa"/>
            <w:vMerge/>
          </w:tcPr>
          <w:p w14:paraId="7B0CEBF2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9" w:type="dxa"/>
            <w:gridSpan w:val="4"/>
            <w:tcBorders>
              <w:top w:val="single" w:sz="12" w:space="0" w:color="D14140"/>
            </w:tcBorders>
          </w:tcPr>
          <w:p w14:paraId="39C49FA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3811CD" w:rsidRPr="003811CD" w14:paraId="65D1120D" w14:textId="77777777" w:rsidTr="00255F65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56639E54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46BDDBC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B0E5CEE" w14:textId="26948C58" w:rsidR="00706CA8" w:rsidRDefault="00706CA8" w:rsidP="00706CA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Cs/>
                <w:szCs w:val="22"/>
              </w:rPr>
            </w:pPr>
            <w:r w:rsidRPr="00706CA8">
              <w:rPr>
                <w:rFonts w:ascii="Georgia" w:eastAsia="Times New Roman" w:hAnsi="Georgia" w:cs="Georgia"/>
                <w:b/>
                <w:szCs w:val="22"/>
              </w:rPr>
              <w:t>UEGP N</w:t>
            </w:r>
            <w:r w:rsidR="003811CD">
              <w:rPr>
                <w:rFonts w:ascii="Georgia" w:eastAsia="Times New Roman" w:hAnsi="Georgia" w:cs="Georgia"/>
                <w:b/>
                <w:szCs w:val="22"/>
              </w:rPr>
              <w:t>°</w:t>
            </w:r>
            <w:r w:rsidRPr="00706CA8">
              <w:rPr>
                <w:rFonts w:ascii="Georgia" w:eastAsia="Times New Roman" w:hAnsi="Georgia" w:cs="Georgia"/>
                <w:b/>
                <w:szCs w:val="22"/>
              </w:rPr>
              <w:t xml:space="preserve"> 57 </w:t>
            </w:r>
            <w:r>
              <w:rPr>
                <w:rFonts w:ascii="Georgia" w:eastAsia="Times New Roman" w:hAnsi="Georgia" w:cs="Georgia"/>
                <w:b/>
                <w:szCs w:val="22"/>
              </w:rPr>
              <w:t>“</w:t>
            </w:r>
            <w:r w:rsidRPr="00706CA8">
              <w:rPr>
                <w:rFonts w:ascii="Georgia" w:eastAsia="Times New Roman" w:hAnsi="Georgia" w:cs="Georgia"/>
                <w:b/>
                <w:szCs w:val="22"/>
              </w:rPr>
              <w:t>Fray Mamerto Esquiú</w:t>
            </w:r>
            <w:r>
              <w:rPr>
                <w:rFonts w:ascii="Georgia" w:eastAsia="Times New Roman" w:hAnsi="Georgia" w:cs="Georgia"/>
                <w:b/>
                <w:szCs w:val="22"/>
              </w:rPr>
              <w:t xml:space="preserve">”: </w:t>
            </w:r>
            <w:r>
              <w:rPr>
                <w:rFonts w:ascii="Georgia" w:eastAsia="Times New Roman" w:hAnsi="Georgia" w:cs="Georgia"/>
                <w:bCs/>
                <w:szCs w:val="22"/>
              </w:rPr>
              <w:t>Titulo de secundario completo.</w:t>
            </w:r>
          </w:p>
          <w:p w14:paraId="082EBAF3" w14:textId="28640462" w:rsidR="00FD6A4B" w:rsidRDefault="00706CA8" w:rsidP="00A63D9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63D95">
              <w:rPr>
                <w:rFonts w:ascii="Georgia" w:eastAsia="Times New Roman" w:hAnsi="Georgia" w:cs="Georgia"/>
                <w:b/>
                <w:szCs w:val="22"/>
              </w:rPr>
              <w:t>Coderhouse:</w:t>
            </w:r>
            <w:r w:rsidR="0010312A">
              <w:rPr>
                <w:rFonts w:ascii="Georgia" w:eastAsia="Times New Roman" w:hAnsi="Georgia" w:cs="Georgia"/>
                <w:b/>
                <w:szCs w:val="22"/>
              </w:rPr>
              <w:t xml:space="preserve"> (Finalizado</w:t>
            </w:r>
            <w:r w:rsidR="007F578F">
              <w:rPr>
                <w:rFonts w:ascii="Georgia" w:eastAsia="Times New Roman" w:hAnsi="Georgia" w:cs="Georgia"/>
                <w:b/>
                <w:szCs w:val="22"/>
              </w:rPr>
              <w:t>-título comprobable)</w:t>
            </w:r>
          </w:p>
          <w:p w14:paraId="13202D33" w14:textId="77777777" w:rsidR="00A63D95" w:rsidRDefault="00A63D95" w:rsidP="00A63D9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</w:p>
          <w:p w14:paraId="50A0F227" w14:textId="78D0E26A" w:rsidR="00A63D95" w:rsidRPr="00A63D95" w:rsidRDefault="00A63D95" w:rsidP="00A63D95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  <w:lang w:val="en-US"/>
              </w:rPr>
            </w:pPr>
            <w:r w:rsidRPr="007F578F">
              <w:rPr>
                <w:rFonts w:ascii="Georgia" w:eastAsia="Times New Roman" w:hAnsi="Georgia" w:cs="Georgia"/>
                <w:bCs/>
                <w:szCs w:val="22"/>
                <w:lang w:val="en-US"/>
              </w:rPr>
              <w:t>Programador Front-end c</w:t>
            </w:r>
            <w:r w:rsidR="007F578F">
              <w:rPr>
                <w:rFonts w:ascii="Georgia" w:eastAsia="Times New Roman" w:hAnsi="Georgia" w:cs="Georgia"/>
                <w:bCs/>
                <w:szCs w:val="22"/>
                <w:lang w:val="en-US"/>
              </w:rPr>
              <w:t xml:space="preserve">ertificado </w:t>
            </w:r>
            <w:r w:rsidRPr="00A63D95">
              <w:rPr>
                <w:rFonts w:ascii="Georgia" w:eastAsia="Times New Roman" w:hAnsi="Georgia" w:cs="Georgia"/>
                <w:bCs/>
                <w:szCs w:val="22"/>
                <w:lang w:val="en-US"/>
              </w:rPr>
              <w:t>(H</w:t>
            </w:r>
            <w:r>
              <w:rPr>
                <w:rFonts w:ascii="Georgia" w:eastAsia="Times New Roman" w:hAnsi="Georgia" w:cs="Georgia"/>
                <w:bCs/>
                <w:szCs w:val="22"/>
                <w:lang w:val="en-US"/>
              </w:rPr>
              <w:t>TML, CSS, JS, React.JS,)</w:t>
            </w:r>
          </w:p>
          <w:p w14:paraId="7541D727" w14:textId="7AD20245" w:rsidR="00A63D95" w:rsidRPr="00A63D95" w:rsidRDefault="00A63D95" w:rsidP="00A63D95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63D95">
              <w:rPr>
                <w:rFonts w:ascii="Georgia" w:eastAsia="Times New Roman" w:hAnsi="Georgia" w:cs="Georgia"/>
                <w:bCs/>
                <w:szCs w:val="22"/>
              </w:rPr>
              <w:t>Carrera de Desarrollo de a</w:t>
            </w:r>
            <w:r>
              <w:rPr>
                <w:rFonts w:ascii="Georgia" w:eastAsia="Times New Roman" w:hAnsi="Georgia" w:cs="Georgia"/>
                <w:bCs/>
                <w:szCs w:val="22"/>
              </w:rPr>
              <w:t>plicaciones (React Native, TypeScript)</w:t>
            </w:r>
          </w:p>
          <w:p w14:paraId="4D1DB2E7" w14:textId="77777777" w:rsidR="00AF4529" w:rsidRPr="00A63D95" w:rsidRDefault="00AF4529" w:rsidP="00A63D95">
            <w:pPr>
              <w:widowControl w:val="0"/>
              <w:tabs>
                <w:tab w:val="left" w:pos="1395"/>
                <w:tab w:val="left" w:pos="1530"/>
                <w:tab w:val="left" w:pos="1560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Cs/>
                <w:szCs w:val="22"/>
              </w:rPr>
            </w:pPr>
          </w:p>
          <w:p w14:paraId="40D5D173" w14:textId="6DFC0BBC" w:rsidR="00F079F2" w:rsidRPr="0010312A" w:rsidRDefault="00F079F2" w:rsidP="0010312A">
            <w:pPr>
              <w:widowControl w:val="0"/>
              <w:tabs>
                <w:tab w:val="left" w:pos="1395"/>
                <w:tab w:val="left" w:pos="1530"/>
                <w:tab w:val="left" w:pos="1560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Cs/>
                <w:sz w:val="24"/>
                <w:szCs w:val="24"/>
              </w:rPr>
            </w:pPr>
          </w:p>
        </w:tc>
      </w:tr>
      <w:tr w:rsidR="00F079F2" w:rsidRPr="00255F65" w14:paraId="203251B5" w14:textId="77777777" w:rsidTr="00255F65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20AE5E6E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5C697667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54F04274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1AE2F5C3" w14:textId="77777777" w:rsidTr="00312C85">
        <w:trPr>
          <w:gridAfter w:val="1"/>
          <w:wAfter w:w="19" w:type="dxa"/>
          <w:trHeight w:val="57"/>
          <w:jc w:val="center"/>
        </w:trPr>
        <w:tc>
          <w:tcPr>
            <w:tcW w:w="3051" w:type="dxa"/>
            <w:gridSpan w:val="2"/>
            <w:vMerge/>
          </w:tcPr>
          <w:p w14:paraId="45754001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3E25497E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33" w:type="dxa"/>
            <w:gridSpan w:val="4"/>
            <w:vMerge w:val="restart"/>
            <w:vAlign w:val="center"/>
          </w:tcPr>
          <w:p w14:paraId="37814C87" w14:textId="5D7EEADD" w:rsidR="00F079F2" w:rsidRPr="00255F65" w:rsidRDefault="00706CA8" w:rsidP="00F079F2">
            <w:pPr>
              <w:pStyle w:val="Ttulo1"/>
            </w:pPr>
            <w:r>
              <w:t>iDIOMAS</w:t>
            </w:r>
          </w:p>
        </w:tc>
        <w:tc>
          <w:tcPr>
            <w:tcW w:w="4507" w:type="dxa"/>
            <w:tcBorders>
              <w:bottom w:val="single" w:sz="12" w:space="0" w:color="D14140"/>
            </w:tcBorders>
          </w:tcPr>
          <w:p w14:paraId="7661A424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5CB7540F" w14:textId="77777777" w:rsidTr="00255F65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0FFAF6E9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9DEFD8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33" w:type="dxa"/>
            <w:gridSpan w:val="4"/>
            <w:vMerge/>
          </w:tcPr>
          <w:p w14:paraId="6AB1A079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07" w:type="dxa"/>
            <w:tcBorders>
              <w:top w:val="single" w:sz="12" w:space="0" w:color="D14140"/>
            </w:tcBorders>
          </w:tcPr>
          <w:p w14:paraId="3B664023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31B250E0" w14:textId="77777777" w:rsidTr="00255F65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00209906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D9B18E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42181A36" w14:textId="19B78FFB" w:rsidR="00F079F2" w:rsidRPr="00255F65" w:rsidRDefault="00706CA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Manejo del idioma </w:t>
            </w:r>
            <w:r w:rsidR="00EE0028">
              <w:rPr>
                <w:rFonts w:ascii="Georgia" w:eastAsia="Times New Roman" w:hAnsi="Georgia" w:cs="Georgia"/>
                <w:szCs w:val="22"/>
              </w:rPr>
              <w:t>inglés</w:t>
            </w:r>
            <w:r>
              <w:rPr>
                <w:rFonts w:ascii="Georgia" w:eastAsia="Times New Roman" w:hAnsi="Georgia" w:cs="Georgia"/>
                <w:szCs w:val="22"/>
              </w:rPr>
              <w:t xml:space="preserve"> hasta un nivel intermedio, lo suficiente como para comprender,</w:t>
            </w:r>
            <w:r w:rsidR="007F578F">
              <w:rPr>
                <w:rFonts w:ascii="Georgia" w:eastAsia="Times New Roman" w:hAnsi="Georgia" w:cs="Georgia"/>
                <w:szCs w:val="22"/>
              </w:rPr>
              <w:t xml:space="preserve"> escribir,</w:t>
            </w:r>
            <w:r>
              <w:rPr>
                <w:rFonts w:ascii="Georgia" w:eastAsia="Times New Roman" w:hAnsi="Georgia" w:cs="Georgia"/>
                <w:szCs w:val="22"/>
              </w:rPr>
              <w:t xml:space="preserve"> traducir y lograr comunicar</w:t>
            </w:r>
            <w:r w:rsidR="003811CD">
              <w:rPr>
                <w:rFonts w:ascii="Georgia" w:eastAsia="Times New Roman" w:hAnsi="Georgia" w:cs="Georgia"/>
                <w:szCs w:val="22"/>
              </w:rPr>
              <w:t xml:space="preserve"> lo que uno requiera.</w:t>
            </w:r>
            <w:r w:rsidR="0010312A">
              <w:rPr>
                <w:rFonts w:ascii="Georgia" w:eastAsia="Times New Roman" w:hAnsi="Georgia" w:cs="Georgia"/>
                <w:szCs w:val="22"/>
              </w:rPr>
              <w:t xml:space="preserve"> (Comprobable)</w:t>
            </w:r>
          </w:p>
        </w:tc>
      </w:tr>
      <w:tr w:rsidR="00F079F2" w:rsidRPr="00255F65" w14:paraId="2E4AF0B5" w14:textId="77777777" w:rsidTr="00C34776">
        <w:trPr>
          <w:gridAfter w:val="1"/>
          <w:wAfter w:w="19" w:type="dxa"/>
          <w:trHeight w:val="170"/>
          <w:jc w:val="center"/>
        </w:trPr>
        <w:tc>
          <w:tcPr>
            <w:tcW w:w="3051" w:type="dxa"/>
            <w:gridSpan w:val="2"/>
            <w:vMerge/>
          </w:tcPr>
          <w:p w14:paraId="20D5714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37666FDA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FDDE299" w14:textId="77777777" w:rsidR="00F079F2" w:rsidRPr="00255F65" w:rsidRDefault="00F079F2" w:rsidP="003811CD">
            <w:pPr>
              <w:spacing w:before="0" w:after="200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41061775" w14:textId="77777777" w:rsidTr="00C34776">
        <w:trPr>
          <w:gridAfter w:val="1"/>
          <w:wAfter w:w="19" w:type="dxa"/>
          <w:trHeight w:val="150"/>
          <w:jc w:val="center"/>
        </w:trPr>
        <w:tc>
          <w:tcPr>
            <w:tcW w:w="3051" w:type="dxa"/>
            <w:gridSpan w:val="2"/>
            <w:vMerge/>
          </w:tcPr>
          <w:p w14:paraId="7DCCD1AF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359534F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381CB986" w14:textId="6841E9CC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255F65" w14:paraId="2E9A5EDF" w14:textId="77777777" w:rsidTr="00255F65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21BEABD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2AD208E8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56AC648D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4D700C3A" w14:textId="77777777" w:rsidTr="00312C85">
        <w:trPr>
          <w:gridAfter w:val="1"/>
          <w:wAfter w:w="19" w:type="dxa"/>
          <w:trHeight w:val="57"/>
          <w:jc w:val="center"/>
        </w:trPr>
        <w:tc>
          <w:tcPr>
            <w:tcW w:w="3051" w:type="dxa"/>
            <w:gridSpan w:val="2"/>
            <w:vMerge/>
          </w:tcPr>
          <w:p w14:paraId="73366F32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0A54B75F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 w:val="restart"/>
            <w:vAlign w:val="center"/>
          </w:tcPr>
          <w:p w14:paraId="6F0B61B2" w14:textId="7AB0B5F8" w:rsidR="00F079F2" w:rsidRPr="00255F65" w:rsidRDefault="003811CD" w:rsidP="0010312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>
              <w:rPr>
                <w:rFonts w:ascii="Georgia" w:eastAsia="Times New Roman" w:hAnsi="Georgia" w:cs="Georgia"/>
                <w:b/>
                <w:color w:val="D14140"/>
                <w:sz w:val="24"/>
                <w:szCs w:val="24"/>
                <w:lang w:bidi="es-ES"/>
              </w:rPr>
              <w:t>OTROS DATOS</w:t>
            </w:r>
          </w:p>
        </w:tc>
        <w:tc>
          <w:tcPr>
            <w:tcW w:w="4777" w:type="dxa"/>
            <w:gridSpan w:val="2"/>
            <w:tcBorders>
              <w:bottom w:val="single" w:sz="12" w:space="0" w:color="D14140"/>
            </w:tcBorders>
          </w:tcPr>
          <w:p w14:paraId="22AFCD9F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3498CA95" w14:textId="77777777" w:rsidTr="00255F65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5E91E123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1D76F447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/>
          </w:tcPr>
          <w:p w14:paraId="7786053B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777" w:type="dxa"/>
            <w:gridSpan w:val="2"/>
            <w:tcBorders>
              <w:top w:val="single" w:sz="12" w:space="0" w:color="D14140"/>
            </w:tcBorders>
          </w:tcPr>
          <w:p w14:paraId="6B83A689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369E9E2D" w14:textId="77777777" w:rsidTr="00255F65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64A096DC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FC862DD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06CD042B" w14:textId="6034477E" w:rsidR="00312C85" w:rsidRDefault="00312C85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Amplio conocimiento en hardware</w:t>
            </w:r>
            <w:r w:rsidR="007F578F">
              <w:rPr>
                <w:rFonts w:ascii="Georgia" w:eastAsia="Times New Roman" w:hAnsi="Georgia" w:cs="Georgia"/>
                <w:szCs w:val="22"/>
              </w:rPr>
              <w:t xml:space="preserve"> y software</w:t>
            </w:r>
            <w:r>
              <w:rPr>
                <w:rFonts w:ascii="Georgia" w:eastAsia="Times New Roman" w:hAnsi="Georgia" w:cs="Georgia"/>
                <w:szCs w:val="22"/>
              </w:rPr>
              <w:t xml:space="preserve"> de computador.</w:t>
            </w:r>
          </w:p>
          <w:p w14:paraId="0573DE46" w14:textId="4FD38E45" w:rsidR="003811CD" w:rsidRDefault="003811CD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Manejo y uso de redes sociales.</w:t>
            </w:r>
          </w:p>
          <w:p w14:paraId="5271C9C9" w14:textId="55C30BB3" w:rsidR="003811CD" w:rsidRDefault="003811CD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Uso de div</w:t>
            </w:r>
            <w:r w:rsidR="00312C85">
              <w:rPr>
                <w:rFonts w:ascii="Georgia" w:eastAsia="Times New Roman" w:hAnsi="Georgia" w:cs="Georgia"/>
                <w:szCs w:val="22"/>
              </w:rPr>
              <w:t xml:space="preserve">ersas herramientas informáticas como software útil en cualquier área. </w:t>
            </w:r>
          </w:p>
          <w:p w14:paraId="4585BC89" w14:textId="396E1976" w:rsidR="003811CD" w:rsidRPr="003811CD" w:rsidRDefault="003811CD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Uso de elementos de oficina como Excel, Word, PowerPoint, Access.</w:t>
            </w:r>
          </w:p>
        </w:tc>
      </w:tr>
    </w:tbl>
    <w:p w14:paraId="7E26E5FB" w14:textId="77777777" w:rsidR="00CE6104" w:rsidRPr="00255F65" w:rsidRDefault="00CE6104" w:rsidP="007520D7">
      <w:pPr>
        <w:spacing w:before="0"/>
      </w:pPr>
    </w:p>
    <w:sectPr w:rsidR="00CE6104" w:rsidRPr="00255F65" w:rsidSect="00202305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252182" w14:textId="77777777" w:rsidR="00B70772" w:rsidRDefault="00B70772" w:rsidP="0085363C">
      <w:pPr>
        <w:spacing w:before="0" w:line="240" w:lineRule="auto"/>
      </w:pPr>
      <w:r>
        <w:separator/>
      </w:r>
    </w:p>
  </w:endnote>
  <w:endnote w:type="continuationSeparator" w:id="0">
    <w:p w14:paraId="25E0EF05" w14:textId="77777777" w:rsidR="00B70772" w:rsidRDefault="00B70772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CFEC8C-384C-46CD-ADD8-C61E40F4131D}"/>
    <w:embedBold r:id="rId2" w:fontKey="{14F02ABF-B607-430C-B1C5-58F4E3A3911A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F3A7B04C-5E5D-4372-8DDC-56C95911481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AEC7B60-8047-4552-89C4-AB657F596625}"/>
    <w:embedBold r:id="rId5" w:fontKey="{A738E032-8F12-4995-9480-EAA61AA074B5}"/>
    <w:embedItalic r:id="rId6" w:fontKey="{3B6F4A95-BAD4-43F1-B3E8-D07EFC8F74E1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8420E50C-A6F7-4B5C-BE5D-2F2D47951729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844452E0-3CAA-43A2-BC4C-4334EBF3ED02}"/>
    <w:embedBold r:id="rId9" w:fontKey="{8BF2EC29-168A-4AFF-B0C9-2F9A578957F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D461EA" w14:textId="77777777" w:rsidR="00B70772" w:rsidRDefault="00B70772" w:rsidP="0085363C">
      <w:pPr>
        <w:spacing w:before="0" w:line="240" w:lineRule="auto"/>
      </w:pPr>
      <w:r>
        <w:separator/>
      </w:r>
    </w:p>
  </w:footnote>
  <w:footnote w:type="continuationSeparator" w:id="0">
    <w:p w14:paraId="372A4774" w14:textId="77777777" w:rsidR="00B70772" w:rsidRDefault="00B70772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28B233D"/>
    <w:multiLevelType w:val="hybridMultilevel"/>
    <w:tmpl w:val="2AE605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F206D"/>
    <w:multiLevelType w:val="hybridMultilevel"/>
    <w:tmpl w:val="57AA8F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844FF"/>
    <w:multiLevelType w:val="hybridMultilevel"/>
    <w:tmpl w:val="79FAF0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B1B357F"/>
    <w:multiLevelType w:val="hybridMultilevel"/>
    <w:tmpl w:val="077C6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9FA3C3C"/>
    <w:multiLevelType w:val="hybridMultilevel"/>
    <w:tmpl w:val="36DC10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5" w15:restartNumberingAfterBreak="0">
    <w:nsid w:val="72E04005"/>
    <w:multiLevelType w:val="hybridMultilevel"/>
    <w:tmpl w:val="7DC68BCE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6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485707317">
    <w:abstractNumId w:val="15"/>
  </w:num>
  <w:num w:numId="2" w16cid:durableId="9335181">
    <w:abstractNumId w:val="11"/>
  </w:num>
  <w:num w:numId="3" w16cid:durableId="1309626872">
    <w:abstractNumId w:val="20"/>
  </w:num>
  <w:num w:numId="4" w16cid:durableId="1166439170">
    <w:abstractNumId w:val="16"/>
  </w:num>
  <w:num w:numId="5" w16cid:durableId="1508402614">
    <w:abstractNumId w:val="17"/>
  </w:num>
  <w:num w:numId="6" w16cid:durableId="1810055857">
    <w:abstractNumId w:val="24"/>
  </w:num>
  <w:num w:numId="7" w16cid:durableId="651181311">
    <w:abstractNumId w:val="9"/>
  </w:num>
  <w:num w:numId="8" w16cid:durableId="170876284">
    <w:abstractNumId w:val="14"/>
  </w:num>
  <w:num w:numId="9" w16cid:durableId="173888993">
    <w:abstractNumId w:val="22"/>
  </w:num>
  <w:num w:numId="10" w16cid:durableId="106972968">
    <w:abstractNumId w:val="4"/>
  </w:num>
  <w:num w:numId="11" w16cid:durableId="1914968266">
    <w:abstractNumId w:val="8"/>
  </w:num>
  <w:num w:numId="12" w16cid:durableId="536358095">
    <w:abstractNumId w:val="0"/>
  </w:num>
  <w:num w:numId="13" w16cid:durableId="696542155">
    <w:abstractNumId w:val="5"/>
  </w:num>
  <w:num w:numId="14" w16cid:durableId="1278298935">
    <w:abstractNumId w:val="13"/>
  </w:num>
  <w:num w:numId="15" w16cid:durableId="1337535323">
    <w:abstractNumId w:val="12"/>
  </w:num>
  <w:num w:numId="16" w16cid:durableId="1413507618">
    <w:abstractNumId w:val="21"/>
  </w:num>
  <w:num w:numId="17" w16cid:durableId="555119584">
    <w:abstractNumId w:val="6"/>
  </w:num>
  <w:num w:numId="18" w16cid:durableId="396100130">
    <w:abstractNumId w:val="27"/>
  </w:num>
  <w:num w:numId="19" w16cid:durableId="1072192968">
    <w:abstractNumId w:val="23"/>
  </w:num>
  <w:num w:numId="20" w16cid:durableId="728768808">
    <w:abstractNumId w:val="19"/>
  </w:num>
  <w:num w:numId="21" w16cid:durableId="1582637110">
    <w:abstractNumId w:val="26"/>
  </w:num>
  <w:num w:numId="22" w16cid:durableId="594098596">
    <w:abstractNumId w:val="7"/>
  </w:num>
  <w:num w:numId="23" w16cid:durableId="1456095124">
    <w:abstractNumId w:val="1"/>
  </w:num>
  <w:num w:numId="24" w16cid:durableId="433551914">
    <w:abstractNumId w:val="18"/>
  </w:num>
  <w:num w:numId="25" w16cid:durableId="56055033">
    <w:abstractNumId w:val="3"/>
  </w:num>
  <w:num w:numId="26" w16cid:durableId="1979459149">
    <w:abstractNumId w:val="2"/>
  </w:num>
  <w:num w:numId="27" w16cid:durableId="1294367827">
    <w:abstractNumId w:val="10"/>
  </w:num>
  <w:num w:numId="28" w16cid:durableId="1198156998">
    <w:abstractNumId w:val="2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D6"/>
    <w:rsid w:val="00052382"/>
    <w:rsid w:val="0006568A"/>
    <w:rsid w:val="00076F0F"/>
    <w:rsid w:val="00084253"/>
    <w:rsid w:val="000B65D9"/>
    <w:rsid w:val="000D1F49"/>
    <w:rsid w:val="0010312A"/>
    <w:rsid w:val="00114313"/>
    <w:rsid w:val="001727CA"/>
    <w:rsid w:val="00187D40"/>
    <w:rsid w:val="001C3BEB"/>
    <w:rsid w:val="00202305"/>
    <w:rsid w:val="002163D6"/>
    <w:rsid w:val="00255F65"/>
    <w:rsid w:val="00267973"/>
    <w:rsid w:val="00285BCB"/>
    <w:rsid w:val="002C56E6"/>
    <w:rsid w:val="00312C85"/>
    <w:rsid w:val="00361691"/>
    <w:rsid w:val="00361E11"/>
    <w:rsid w:val="00376B65"/>
    <w:rsid w:val="003811CD"/>
    <w:rsid w:val="00392616"/>
    <w:rsid w:val="0039390A"/>
    <w:rsid w:val="003F0847"/>
    <w:rsid w:val="0040090B"/>
    <w:rsid w:val="0046302A"/>
    <w:rsid w:val="00487D2D"/>
    <w:rsid w:val="004A000E"/>
    <w:rsid w:val="004D4453"/>
    <w:rsid w:val="004D5D62"/>
    <w:rsid w:val="005112D0"/>
    <w:rsid w:val="00526E30"/>
    <w:rsid w:val="00576C44"/>
    <w:rsid w:val="00577E06"/>
    <w:rsid w:val="005A3BF7"/>
    <w:rsid w:val="005F0033"/>
    <w:rsid w:val="005F2035"/>
    <w:rsid w:val="005F7990"/>
    <w:rsid w:val="00632608"/>
    <w:rsid w:val="0063739C"/>
    <w:rsid w:val="0064068F"/>
    <w:rsid w:val="00662A41"/>
    <w:rsid w:val="006643E9"/>
    <w:rsid w:val="0067761E"/>
    <w:rsid w:val="006B4A65"/>
    <w:rsid w:val="00706CA8"/>
    <w:rsid w:val="007520D7"/>
    <w:rsid w:val="00765AB9"/>
    <w:rsid w:val="00770F25"/>
    <w:rsid w:val="00784D68"/>
    <w:rsid w:val="007A35A8"/>
    <w:rsid w:val="007B0A85"/>
    <w:rsid w:val="007C6A52"/>
    <w:rsid w:val="007F578F"/>
    <w:rsid w:val="0082043E"/>
    <w:rsid w:val="0085363C"/>
    <w:rsid w:val="008954EF"/>
    <w:rsid w:val="008E203A"/>
    <w:rsid w:val="008F6ECB"/>
    <w:rsid w:val="0091229C"/>
    <w:rsid w:val="00940E73"/>
    <w:rsid w:val="0098597D"/>
    <w:rsid w:val="009D4493"/>
    <w:rsid w:val="009E73E5"/>
    <w:rsid w:val="009F619A"/>
    <w:rsid w:val="009F6DDE"/>
    <w:rsid w:val="00A2266E"/>
    <w:rsid w:val="00A268D5"/>
    <w:rsid w:val="00A370A8"/>
    <w:rsid w:val="00A46B30"/>
    <w:rsid w:val="00A63D95"/>
    <w:rsid w:val="00A70453"/>
    <w:rsid w:val="00A869F0"/>
    <w:rsid w:val="00AA13DD"/>
    <w:rsid w:val="00AF056A"/>
    <w:rsid w:val="00AF4529"/>
    <w:rsid w:val="00B62AB7"/>
    <w:rsid w:val="00B70772"/>
    <w:rsid w:val="00B9570F"/>
    <w:rsid w:val="00BD4753"/>
    <w:rsid w:val="00BD5CB1"/>
    <w:rsid w:val="00BE62EE"/>
    <w:rsid w:val="00C003BA"/>
    <w:rsid w:val="00C05F6F"/>
    <w:rsid w:val="00C34776"/>
    <w:rsid w:val="00C4481A"/>
    <w:rsid w:val="00C46878"/>
    <w:rsid w:val="00C75B47"/>
    <w:rsid w:val="00C85A12"/>
    <w:rsid w:val="00CB4A51"/>
    <w:rsid w:val="00CD4532"/>
    <w:rsid w:val="00CD47B0"/>
    <w:rsid w:val="00CE6104"/>
    <w:rsid w:val="00CE7918"/>
    <w:rsid w:val="00D130E6"/>
    <w:rsid w:val="00D16163"/>
    <w:rsid w:val="00D47A37"/>
    <w:rsid w:val="00DB3FAD"/>
    <w:rsid w:val="00E02564"/>
    <w:rsid w:val="00E14A37"/>
    <w:rsid w:val="00E246A5"/>
    <w:rsid w:val="00E61C09"/>
    <w:rsid w:val="00EB3B58"/>
    <w:rsid w:val="00EC7359"/>
    <w:rsid w:val="00EE0028"/>
    <w:rsid w:val="00EE3054"/>
    <w:rsid w:val="00EE3EC6"/>
    <w:rsid w:val="00EE6C6F"/>
    <w:rsid w:val="00F00606"/>
    <w:rsid w:val="00F01256"/>
    <w:rsid w:val="00F079F2"/>
    <w:rsid w:val="00F47D02"/>
    <w:rsid w:val="00F703FE"/>
    <w:rsid w:val="00FC7475"/>
    <w:rsid w:val="00FD5C57"/>
    <w:rsid w:val="00FD6A4B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25654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tulo1">
    <w:name w:val="heading 1"/>
    <w:basedOn w:val="Normal"/>
    <w:link w:val="Ttulo1C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F079F2"/>
    <w:rPr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0D1F4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63260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32608"/>
  </w:style>
  <w:style w:type="paragraph" w:customStyle="1" w:styleId="Ttulo1Alt">
    <w:name w:val="Título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customStyle="1" w:styleId="Fechasdeltrabajo">
    <w:name w:val="Fecha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Textoenblanco">
    <w:name w:val="Texto en bl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Prrafodelista">
    <w:name w:val="List Paragraph"/>
    <w:basedOn w:val="Normal"/>
    <w:uiPriority w:val="34"/>
    <w:semiHidden/>
    <w:qFormat/>
    <w:rsid w:val="00706C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85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MER\AppData\Roaming\Microsoft\Templates\Curr&#237;culo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D62BCA-14A8-4458-9E3F-4E6A5D3A43E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con monograma en negrita.dotx</Template>
  <TotalTime>0</TotalTime>
  <Pages>1</Pages>
  <Words>244</Words>
  <Characters>1346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2024-11-12T04:07:00Z</dcterms:created>
  <dcterms:modified xsi:type="dcterms:W3CDTF">2024-11-12T04:53:00Z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